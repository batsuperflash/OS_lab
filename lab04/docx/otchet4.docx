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3614D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Лабораторная работа №</w:t>
      </w:r>
      <w:r w:rsidR="00F57404">
        <w:rPr>
          <w:b/>
          <w:color w:val="000000" w:themeColor="text1"/>
          <w:sz w:val="32"/>
          <w:szCs w:val="32"/>
        </w:rPr>
        <w:t>4</w:t>
      </w: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 xml:space="preserve"> по курсу</w:t>
      </w: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t>«Операционные системы»</w:t>
      </w: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>Группа: М8</w:t>
      </w:r>
      <w:r w:rsidRPr="00300431">
        <w:rPr>
          <w:color w:val="000000" w:themeColor="text1"/>
        </w:rPr>
        <w:t>О</w:t>
      </w:r>
      <w:r w:rsidRPr="00300431">
        <w:rPr>
          <w:rFonts w:eastAsia="Times New Roman" w:cs="Times New Roman"/>
          <w:color w:val="000000" w:themeColor="text1"/>
          <w:szCs w:val="28"/>
        </w:rPr>
        <w:t>-2</w:t>
      </w:r>
      <w:r w:rsidR="00C32802" w:rsidRPr="00300431">
        <w:rPr>
          <w:color w:val="000000" w:themeColor="text1"/>
        </w:rPr>
        <w:t>09</w:t>
      </w:r>
      <w:r w:rsidRPr="00300431">
        <w:rPr>
          <w:rFonts w:eastAsia="Times New Roman" w:cs="Times New Roman"/>
          <w:color w:val="000000" w:themeColor="text1"/>
          <w:szCs w:val="28"/>
        </w:rPr>
        <w:t>Б-2</w:t>
      </w:r>
      <w:r w:rsidRPr="00300431">
        <w:rPr>
          <w:color w:val="000000" w:themeColor="text1"/>
        </w:rPr>
        <w:t>3</w:t>
      </w: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Студент: </w:t>
      </w:r>
      <w:r w:rsidR="00C32802" w:rsidRPr="00300431">
        <w:rPr>
          <w:color w:val="000000" w:themeColor="text1"/>
        </w:rPr>
        <w:t>Тарабрина Я.Р.</w:t>
      </w: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>Преподаватель: Миронов Е.С.</w:t>
      </w: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Оценка: ____________________ </w:t>
      </w: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300431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C32802" w:rsidRPr="00300431">
        <w:rPr>
          <w:color w:val="000000" w:themeColor="text1"/>
        </w:rPr>
        <w:t>26.11</w:t>
      </w:r>
      <w:r w:rsidRPr="00300431">
        <w:rPr>
          <w:rFonts w:eastAsia="Times New Roman" w:cs="Times New Roman"/>
          <w:color w:val="000000" w:themeColor="text1"/>
          <w:szCs w:val="28"/>
        </w:rPr>
        <w:t>.</w:t>
      </w:r>
      <w:r w:rsidRPr="00300431">
        <w:rPr>
          <w:color w:val="000000" w:themeColor="text1"/>
        </w:rPr>
        <w:t>24</w:t>
      </w: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color w:val="000000" w:themeColor="text1"/>
          <w:sz w:val="22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color w:val="000000" w:themeColor="text1"/>
        </w:rPr>
      </w:pPr>
    </w:p>
    <w:p w:rsidR="003614DB" w:rsidRPr="00300431" w:rsidRDefault="003614D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</w:p>
    <w:p w:rsidR="003614DB" w:rsidRPr="00300431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color w:val="000000" w:themeColor="text1"/>
        </w:rPr>
      </w:pPr>
      <w:r w:rsidRPr="00300431">
        <w:rPr>
          <w:rFonts w:eastAsia="Times New Roman" w:cs="Times New Roman"/>
          <w:color w:val="000000" w:themeColor="text1"/>
          <w:szCs w:val="28"/>
        </w:rPr>
        <w:t>Москва, 202</w:t>
      </w:r>
      <w:r w:rsidR="00F57404">
        <w:rPr>
          <w:color w:val="000000" w:themeColor="text1"/>
        </w:rPr>
        <w:t>5</w:t>
      </w:r>
    </w:p>
    <w:p w:rsidR="003614DB" w:rsidRPr="003004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color w:val="000000" w:themeColor="text1"/>
          <w:sz w:val="32"/>
          <w:szCs w:val="32"/>
        </w:rPr>
      </w:pPr>
      <w:r w:rsidRPr="00300431">
        <w:rPr>
          <w:rFonts w:eastAsia="Times New Roman" w:cs="Times New Roman"/>
          <w:b/>
          <w:color w:val="000000" w:themeColor="text1"/>
          <w:sz w:val="32"/>
          <w:szCs w:val="32"/>
        </w:rPr>
        <w:lastRenderedPageBreak/>
        <w:t>Постановка задачи</w:t>
      </w:r>
    </w:p>
    <w:p w:rsidR="003614DB" w:rsidRPr="00300431" w:rsidRDefault="00000000">
      <w:pPr>
        <w:rPr>
          <w:color w:val="000000" w:themeColor="text1"/>
          <w:sz w:val="24"/>
          <w:szCs w:val="24"/>
        </w:rPr>
      </w:pPr>
      <w:r w:rsidRPr="00300431">
        <w:rPr>
          <w:b/>
          <w:color w:val="000000" w:themeColor="text1"/>
          <w:sz w:val="24"/>
          <w:szCs w:val="24"/>
        </w:rPr>
        <w:t xml:space="preserve">Вариант </w:t>
      </w:r>
      <w:r w:rsidR="00C32802" w:rsidRPr="00300431">
        <w:rPr>
          <w:b/>
          <w:color w:val="000000" w:themeColor="text1"/>
          <w:sz w:val="24"/>
          <w:szCs w:val="24"/>
        </w:rPr>
        <w:t>1</w:t>
      </w:r>
      <w:r w:rsidR="00F57404">
        <w:rPr>
          <w:b/>
          <w:color w:val="000000" w:themeColor="text1"/>
          <w:sz w:val="24"/>
          <w:szCs w:val="24"/>
        </w:rPr>
        <w:t>2</w:t>
      </w:r>
      <w:r w:rsidRPr="00300431">
        <w:rPr>
          <w:b/>
          <w:color w:val="000000" w:themeColor="text1"/>
          <w:sz w:val="24"/>
          <w:szCs w:val="24"/>
        </w:rPr>
        <w:t>.</w:t>
      </w:r>
    </w:p>
    <w:p w:rsidR="00F57404" w:rsidRPr="00F57404" w:rsidRDefault="00F57404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Требуется создать динамические библиотеки, которые реализуют заданный вариантом функционал. Далее использовать данные библиотеки 2-мя способами:</w:t>
      </w:r>
    </w:p>
    <w:p w:rsidR="00F57404" w:rsidRPr="00F57404" w:rsidRDefault="00F57404" w:rsidP="00F57404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Во время компиляции (на этапе «линковки»/</w:t>
      </w:r>
      <w:proofErr w:type="spellStart"/>
      <w:r w:rsidRPr="00F57404">
        <w:rPr>
          <w:bCs/>
          <w:color w:val="000000" w:themeColor="text1"/>
          <w:sz w:val="24"/>
          <w:szCs w:val="24"/>
        </w:rPr>
        <w:t>linking</w:t>
      </w:r>
      <w:proofErr w:type="spellEnd"/>
      <w:r w:rsidRPr="00F57404">
        <w:rPr>
          <w:bCs/>
          <w:color w:val="000000" w:themeColor="text1"/>
          <w:sz w:val="24"/>
          <w:szCs w:val="24"/>
        </w:rPr>
        <w:t>)</w:t>
      </w:r>
    </w:p>
    <w:p w:rsidR="00F57404" w:rsidRPr="00F57404" w:rsidRDefault="00F57404" w:rsidP="00F57404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Во время исполнения программы. Библиотеки загружаются в память с помощью интерфейса ОС для работы с динамическими библиотеками</w:t>
      </w:r>
    </w:p>
    <w:p w:rsidR="00F57404" w:rsidRPr="00F57404" w:rsidRDefault="00F57404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В конечном итоге, в лабораторной работе необходимо получить следующие части:</w:t>
      </w:r>
    </w:p>
    <w:p w:rsidR="00F57404" w:rsidRPr="00F57404" w:rsidRDefault="00F57404" w:rsidP="00F57404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Динамические библиотеки, реализующие контракты, которые заданы вариантом;</w:t>
      </w:r>
    </w:p>
    <w:p w:rsidR="00F57404" w:rsidRPr="00F57404" w:rsidRDefault="00F57404" w:rsidP="00F57404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Тестовая программа (</w:t>
      </w:r>
      <w:r w:rsidRPr="00F57404">
        <w:rPr>
          <w:bCs/>
          <w:i/>
          <w:iCs/>
          <w:color w:val="000000" w:themeColor="text1"/>
          <w:sz w:val="24"/>
          <w:szCs w:val="24"/>
        </w:rPr>
        <w:t>программа №1</w:t>
      </w:r>
      <w:r w:rsidRPr="00F57404">
        <w:rPr>
          <w:bCs/>
          <w:color w:val="000000" w:themeColor="text1"/>
          <w:sz w:val="24"/>
          <w:szCs w:val="24"/>
        </w:rPr>
        <w:t>), которая используют одну из библиотек, используя информацию полученные на этапе компиляции;</w:t>
      </w:r>
    </w:p>
    <w:p w:rsidR="00F57404" w:rsidRPr="00F57404" w:rsidRDefault="00F57404" w:rsidP="00F57404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Тестовая программа (</w:t>
      </w:r>
      <w:r w:rsidRPr="00F57404">
        <w:rPr>
          <w:bCs/>
          <w:i/>
          <w:iCs/>
          <w:color w:val="000000" w:themeColor="text1"/>
          <w:sz w:val="24"/>
          <w:szCs w:val="24"/>
        </w:rPr>
        <w:t>программа №2</w:t>
      </w:r>
      <w:r w:rsidRPr="00F57404">
        <w:rPr>
          <w:bCs/>
          <w:color w:val="000000" w:themeColor="text1"/>
          <w:sz w:val="24"/>
          <w:szCs w:val="24"/>
        </w:rPr>
        <w:t>), которая загружает библиотеки, используя только их относительные пути и контракты.</w:t>
      </w:r>
    </w:p>
    <w:p w:rsidR="00F57404" w:rsidRPr="00F22AEA" w:rsidRDefault="00F57404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Провести анализ двух типов использования библиотек.</w:t>
      </w:r>
    </w:p>
    <w:p w:rsidR="00F57404" w:rsidRPr="00F57404" w:rsidRDefault="00F57404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Пользовательский ввод для обоих программ должен быть организован следующим образом:</w:t>
      </w:r>
    </w:p>
    <w:p w:rsidR="00F57404" w:rsidRPr="00F57404" w:rsidRDefault="00F57404" w:rsidP="00F57404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Если пользователь вводит команду «0», то программа переключает одну реализацию контрактов на другую (необходимо только для </w:t>
      </w:r>
      <w:r w:rsidRPr="00F57404">
        <w:rPr>
          <w:bCs/>
          <w:i/>
          <w:iCs/>
          <w:color w:val="000000" w:themeColor="text1"/>
          <w:sz w:val="24"/>
          <w:szCs w:val="24"/>
        </w:rPr>
        <w:t>программы №2</w:t>
      </w:r>
      <w:r w:rsidRPr="00F57404">
        <w:rPr>
          <w:bCs/>
          <w:color w:val="000000" w:themeColor="text1"/>
          <w:sz w:val="24"/>
          <w:szCs w:val="24"/>
        </w:rPr>
        <w:t>). Можно реализовать лабораторную работу без данной функции, но максимальная оценка в этом случае будет «хорошо»;</w:t>
      </w:r>
    </w:p>
    <w:p w:rsidR="00F57404" w:rsidRPr="00F57404" w:rsidRDefault="00F57404" w:rsidP="00F57404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«1 arg1 arg2 … </w:t>
      </w:r>
      <w:proofErr w:type="spellStart"/>
      <w:r w:rsidRPr="00F57404">
        <w:rPr>
          <w:bCs/>
          <w:color w:val="000000" w:themeColor="text1"/>
          <w:sz w:val="24"/>
          <w:szCs w:val="24"/>
        </w:rPr>
        <w:t>argN</w:t>
      </w:r>
      <w:proofErr w:type="spellEnd"/>
      <w:r w:rsidRPr="00F57404">
        <w:rPr>
          <w:bCs/>
          <w:color w:val="000000" w:themeColor="text1"/>
          <w:sz w:val="24"/>
          <w:szCs w:val="24"/>
        </w:rPr>
        <w:t>», где после «1» идут аргументы для первой функции, предусмотренной контрактами. После ввода команды происходит вызов первой функции, и на экране появляется результат её выполнения;</w:t>
      </w:r>
    </w:p>
    <w:p w:rsidR="00F57404" w:rsidRDefault="00F57404" w:rsidP="00F57404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Cs/>
          <w:color w:val="000000" w:themeColor="text1"/>
          <w:sz w:val="24"/>
          <w:szCs w:val="24"/>
        </w:rPr>
      </w:pPr>
      <w:r w:rsidRPr="00F57404">
        <w:rPr>
          <w:bCs/>
          <w:color w:val="000000" w:themeColor="text1"/>
          <w:sz w:val="24"/>
          <w:szCs w:val="24"/>
        </w:rPr>
        <w:t>«2 arg1 arg2 … </w:t>
      </w:r>
      <w:proofErr w:type="spellStart"/>
      <w:r w:rsidRPr="00F57404">
        <w:rPr>
          <w:bCs/>
          <w:color w:val="000000" w:themeColor="text1"/>
          <w:sz w:val="24"/>
          <w:szCs w:val="24"/>
        </w:rPr>
        <w:t>argM</w:t>
      </w:r>
      <w:proofErr w:type="spellEnd"/>
      <w:r w:rsidRPr="00F57404">
        <w:rPr>
          <w:bCs/>
          <w:color w:val="000000" w:themeColor="text1"/>
          <w:sz w:val="24"/>
          <w:szCs w:val="24"/>
        </w:rPr>
        <w:t>», где после «2» идут аргументы для второй функции, предусмотренной контрактами. После ввода команды происходит вызов второй функции, и на экране появляется результат её выполнения.</w:t>
      </w:r>
    </w:p>
    <w:p w:rsidR="00F57404" w:rsidRPr="00F22AEA" w:rsidRDefault="00F57404" w:rsidP="00F57404">
      <w:pPr>
        <w:pStyle w:val="af0"/>
        <w:spacing w:before="0" w:beforeAutospacing="0" w:after="160" w:afterAutospacing="0"/>
        <w:ind w:left="720"/>
        <w:rPr>
          <w:color w:val="000000"/>
        </w:rPr>
      </w:pPr>
      <w:r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Рассчет</w:t>
      </w:r>
      <w:proofErr w:type="spellEnd"/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производной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 xml:space="preserve">функции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(x)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в точке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A с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r>
        <w:rPr>
          <w:rFonts w:ascii="Calibri" w:hAnsi="Calibri" w:cs="Calibri"/>
          <w:color w:val="000000"/>
          <w:sz w:val="22"/>
          <w:szCs w:val="22"/>
        </w:rPr>
        <w:t>приращением</w:t>
      </w:r>
      <w:r>
        <w:rPr>
          <w:rStyle w:val="apple-converted-space"/>
          <w:rFonts w:ascii="Calibri" w:hAnsi="Calibri" w:cs="Calibri"/>
          <w:color w:val="000000"/>
          <w:sz w:val="22"/>
          <w:szCs w:val="22"/>
        </w:rPr>
        <w:t> 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deltaX</w:t>
      </w:r>
      <w:proofErr w:type="spellEnd"/>
      <w:r w:rsidRPr="00F57404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F57404">
        <w:rPr>
          <w:rFonts w:ascii="Calibri" w:hAnsi="Calibri" w:cs="Calibri"/>
          <w:color w:val="000000"/>
          <w:sz w:val="22"/>
          <w:szCs w:val="22"/>
        </w:rPr>
        <w:t>Рассчет</w:t>
      </w:r>
      <w:proofErr w:type="spellEnd"/>
      <w:r w:rsidRPr="00F57404">
        <w:rPr>
          <w:rFonts w:ascii="Calibri" w:hAnsi="Calibri" w:cs="Calibri"/>
          <w:color w:val="000000"/>
          <w:sz w:val="22"/>
          <w:szCs w:val="22"/>
        </w:rPr>
        <w:t xml:space="preserve"> значения числа </w:t>
      </w:r>
      <w:proofErr w:type="gramStart"/>
      <w:r w:rsidRPr="00F57404">
        <w:rPr>
          <w:rFonts w:ascii="Calibri" w:hAnsi="Calibri" w:cs="Calibri"/>
          <w:color w:val="000000"/>
          <w:sz w:val="22"/>
          <w:szCs w:val="22"/>
        </w:rPr>
        <w:t>е(</w:t>
      </w:r>
      <w:proofErr w:type="gramEnd"/>
      <w:r w:rsidRPr="00F57404">
        <w:rPr>
          <w:rFonts w:ascii="Calibri" w:hAnsi="Calibri" w:cs="Calibri"/>
          <w:color w:val="000000"/>
          <w:sz w:val="22"/>
          <w:szCs w:val="22"/>
        </w:rPr>
        <w:t>основание натурального логарифма)</w:t>
      </w:r>
    </w:p>
    <w:p w:rsidR="00F57404" w:rsidRPr="00F57404" w:rsidRDefault="00F57404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Cs/>
          <w:color w:val="000000" w:themeColor="text1"/>
          <w:sz w:val="24"/>
          <w:szCs w:val="24"/>
        </w:rPr>
      </w:pPr>
    </w:p>
    <w:p w:rsidR="003614DB" w:rsidRPr="00300431" w:rsidRDefault="00000000" w:rsidP="006F0B5A">
      <w:r w:rsidRPr="00300431">
        <w:t>Общий метод и алгоритм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2723"/>
        <w:gridCol w:w="4924"/>
      </w:tblGrid>
      <w:tr w:rsidR="006F0B5A" w:rsidRPr="006F0B5A" w:rsidTr="006F0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lang w:eastAsia="ru-RU"/>
              </w:rPr>
            </w:pPr>
            <w:r w:rsidRPr="006F0B5A">
              <w:rPr>
                <w:lang w:eastAsia="ru-RU"/>
              </w:rPr>
              <w:t>Системный вызов</w:t>
            </w:r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bCs/>
                <w:color w:val="000000"/>
                <w:sz w:val="24"/>
                <w:szCs w:val="24"/>
                <w:lang w:eastAsia="ru-RU"/>
              </w:rPr>
              <w:t xml:space="preserve">Используется </w:t>
            </w:r>
            <w:r>
              <w:rPr>
                <w:bCs/>
                <w:color w:val="000000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bCs/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6F0B5A" w:rsidRPr="006F0B5A" w:rsidTr="006F0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1D712A" w:rsidP="006F0B5A">
            <w:pPr>
              <w:jc w:val="center"/>
              <w:rPr>
                <w:lang w:eastAsia="ru-RU"/>
              </w:rPr>
            </w:pPr>
            <w:proofErr w:type="spellStart"/>
            <w:r w:rsidRPr="001D712A">
              <w:rPr>
                <w:rFonts w:ascii="Courier New" w:hAnsi="Courier New" w:cs="Courier New"/>
                <w:sz w:val="20"/>
                <w:szCs w:val="20"/>
                <w:highlight w:val="yellow"/>
                <w:lang w:eastAsia="ru-RU"/>
              </w:rPr>
              <w:t>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 xml:space="preserve">под капотом </w:t>
            </w:r>
            <w:proofErr w:type="spellStart"/>
            <w:r w:rsidR="001D712A" w:rsidRPr="001D712A">
              <w:rPr>
                <w:color w:val="000000"/>
                <w:sz w:val="24"/>
                <w:szCs w:val="24"/>
                <w:highlight w:val="yellow"/>
                <w:lang w:eastAsia="ru-RU"/>
              </w:rPr>
              <w:t>dlopen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Открывает файл библиотеки</w:t>
            </w:r>
          </w:p>
        </w:tc>
      </w:tr>
      <w:tr w:rsidR="006F0B5A" w:rsidRPr="006F0B5A" w:rsidTr="006F0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1D712A" w:rsidP="006F0B5A">
            <w:pPr>
              <w:jc w:val="center"/>
              <w:rPr>
                <w:lang w:eastAsia="ru-RU"/>
              </w:rPr>
            </w:pPr>
            <w:proofErr w:type="spellStart"/>
            <w:r w:rsidRPr="001D712A">
              <w:rPr>
                <w:rFonts w:ascii="Courier New" w:hAnsi="Courier New" w:cs="Courier New"/>
                <w:sz w:val="20"/>
                <w:szCs w:val="20"/>
                <w:highlight w:val="yellow"/>
                <w:lang w:eastAsia="ru-RU"/>
              </w:rPr>
              <w:t>mmap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 xml:space="preserve">под капотом </w:t>
            </w:r>
            <w:proofErr w:type="spellStart"/>
            <w:r w:rsidR="001D712A" w:rsidRPr="001D712A">
              <w:rPr>
                <w:color w:val="000000"/>
                <w:sz w:val="24"/>
                <w:szCs w:val="24"/>
                <w:highlight w:val="yellow"/>
                <w:lang w:eastAsia="ru-RU"/>
              </w:rPr>
              <w:t>dlopen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Отображает содержимое библиотеки в память процесса</w:t>
            </w:r>
          </w:p>
        </w:tc>
      </w:tr>
      <w:tr w:rsidR="006F0B5A" w:rsidRPr="006F0B5A" w:rsidTr="006F0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1D712A" w:rsidP="006F0B5A">
            <w:pPr>
              <w:jc w:val="center"/>
              <w:rPr>
                <w:lang w:eastAsia="ru-RU"/>
              </w:rPr>
            </w:pPr>
            <w:proofErr w:type="spellStart"/>
            <w:r w:rsidRPr="001D712A">
              <w:rPr>
                <w:rFonts w:ascii="Courier New" w:hAnsi="Courier New" w:cs="Courier New"/>
                <w:sz w:val="20"/>
                <w:szCs w:val="20"/>
                <w:highlight w:val="yellow"/>
                <w:lang w:eastAsia="ru-RU"/>
              </w:rPr>
              <w:lastRenderedPageBreak/>
              <w:t>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под капотом</w:t>
            </w:r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Закрывает дескриптор файла</w:t>
            </w:r>
          </w:p>
        </w:tc>
      </w:tr>
      <w:tr w:rsidR="006F0B5A" w:rsidRPr="006F0B5A" w:rsidTr="006F0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1D712A" w:rsidP="006F0B5A">
            <w:pPr>
              <w:jc w:val="center"/>
              <w:rPr>
                <w:lang w:eastAsia="ru-RU"/>
              </w:rPr>
            </w:pPr>
            <w:proofErr w:type="spellStart"/>
            <w:r w:rsidRPr="001D712A">
              <w:rPr>
                <w:rFonts w:ascii="Courier New" w:hAnsi="Courier New" w:cs="Courier New"/>
                <w:sz w:val="20"/>
                <w:szCs w:val="20"/>
                <w:highlight w:val="yellow"/>
                <w:lang w:eastAsia="ru-RU"/>
              </w:rPr>
              <w:t>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обе программы</w:t>
            </w:r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Выводит результат на экран</w:t>
            </w:r>
          </w:p>
        </w:tc>
      </w:tr>
      <w:tr w:rsidR="006F0B5A" w:rsidRPr="006F0B5A" w:rsidTr="006F0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0B5A" w:rsidRPr="006F0B5A" w:rsidRDefault="001D712A" w:rsidP="006F0B5A">
            <w:pPr>
              <w:jc w:val="center"/>
              <w:rPr>
                <w:lang w:eastAsia="ru-RU"/>
              </w:rPr>
            </w:pPr>
            <w:proofErr w:type="spellStart"/>
            <w:r w:rsidRPr="001D712A">
              <w:rPr>
                <w:rFonts w:ascii="Courier New" w:hAnsi="Courier New" w:cs="Courier New"/>
                <w:sz w:val="20"/>
                <w:szCs w:val="20"/>
                <w:highlight w:val="yellow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обе программы</w:t>
            </w:r>
          </w:p>
        </w:tc>
        <w:tc>
          <w:tcPr>
            <w:tcW w:w="0" w:type="auto"/>
            <w:vAlign w:val="center"/>
            <w:hideMark/>
          </w:tcPr>
          <w:p w:rsidR="006F0B5A" w:rsidRPr="004A38B0" w:rsidRDefault="006F0B5A" w:rsidP="006F0B5A">
            <w:pPr>
              <w:jc w:val="center"/>
              <w:rPr>
                <w:color w:val="000000"/>
                <w:sz w:val="24"/>
                <w:szCs w:val="24"/>
                <w:lang w:val="en-US" w:eastAsia="ru-RU"/>
              </w:rPr>
            </w:pPr>
            <w:r w:rsidRPr="006F0B5A">
              <w:rPr>
                <w:color w:val="000000"/>
                <w:sz w:val="24"/>
                <w:szCs w:val="24"/>
                <w:lang w:eastAsia="ru-RU"/>
              </w:rPr>
              <w:t>Читает пользовательский ввод</w:t>
            </w:r>
          </w:p>
          <w:p w:rsidR="006F0B5A" w:rsidRPr="006F0B5A" w:rsidRDefault="006F0B5A" w:rsidP="006F0B5A">
            <w:pPr>
              <w:jc w:val="center"/>
              <w:rPr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4A38B0" w:rsidRDefault="004A38B0" w:rsidP="006F0B5A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  <w:lang w:val="en-US"/>
        </w:rPr>
      </w:pPr>
    </w:p>
    <w:p w:rsidR="006F0B5A" w:rsidRPr="006F0B5A" w:rsidRDefault="006F0B5A" w:rsidP="006F0B5A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r w:rsidRPr="006F0B5A">
        <w:rPr>
          <w:bCs/>
          <w:color w:val="000000" w:themeColor="text1"/>
          <w:sz w:val="24"/>
          <w:szCs w:val="24"/>
        </w:rPr>
        <w:t>Сначала определяется </w:t>
      </w:r>
      <w:r w:rsidRPr="006F0B5A">
        <w:rPr>
          <w:b/>
          <w:bCs/>
          <w:color w:val="000000" w:themeColor="text1"/>
          <w:sz w:val="24"/>
          <w:szCs w:val="24"/>
        </w:rPr>
        <w:t>контракт</w:t>
      </w:r>
      <w:r w:rsidRPr="006F0B5A">
        <w:rPr>
          <w:bCs/>
          <w:color w:val="000000" w:themeColor="text1"/>
          <w:sz w:val="24"/>
          <w:szCs w:val="24"/>
        </w:rPr>
        <w:t>, который задаёт названия функций и их сигнатуры. Затем реализуются </w:t>
      </w:r>
      <w:r w:rsidRPr="006F0B5A">
        <w:rPr>
          <w:b/>
          <w:bCs/>
          <w:color w:val="000000" w:themeColor="text1"/>
          <w:sz w:val="24"/>
          <w:szCs w:val="24"/>
        </w:rPr>
        <w:t>две динамические библиотеки</w:t>
      </w:r>
      <w:r w:rsidRPr="006F0B5A">
        <w:rPr>
          <w:bCs/>
          <w:color w:val="000000" w:themeColor="text1"/>
          <w:sz w:val="24"/>
          <w:szCs w:val="24"/>
        </w:rPr>
        <w:t> с разными реализациями этих функций.</w:t>
      </w:r>
    </w:p>
    <w:p w:rsidR="006F0B5A" w:rsidRDefault="006F0B5A" w:rsidP="006F0B5A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  <w:lang w:val="en-US"/>
        </w:rPr>
      </w:pPr>
      <w:r w:rsidRPr="006F0B5A">
        <w:rPr>
          <w:bCs/>
          <w:color w:val="000000" w:themeColor="text1"/>
          <w:sz w:val="24"/>
          <w:szCs w:val="24"/>
        </w:rPr>
        <w:t>Создаётся </w:t>
      </w:r>
      <w:r w:rsidRPr="006F0B5A">
        <w:rPr>
          <w:b/>
          <w:bCs/>
          <w:color w:val="000000" w:themeColor="text1"/>
          <w:sz w:val="24"/>
          <w:szCs w:val="24"/>
        </w:rPr>
        <w:t>программа №1</w:t>
      </w:r>
      <w:r w:rsidRPr="006F0B5A">
        <w:rPr>
          <w:bCs/>
          <w:color w:val="000000" w:themeColor="text1"/>
          <w:sz w:val="24"/>
          <w:szCs w:val="24"/>
        </w:rPr>
        <w:t>, которая компилируется с линковкой на выбранную библиотеку, и </w:t>
      </w:r>
      <w:r w:rsidRPr="006F0B5A">
        <w:rPr>
          <w:b/>
          <w:bCs/>
          <w:color w:val="000000" w:themeColor="text1"/>
          <w:sz w:val="24"/>
          <w:szCs w:val="24"/>
        </w:rPr>
        <w:t>программа №2</w:t>
      </w:r>
      <w:r w:rsidRPr="006F0B5A">
        <w:rPr>
          <w:bCs/>
          <w:color w:val="000000" w:themeColor="text1"/>
          <w:sz w:val="24"/>
          <w:szCs w:val="24"/>
        </w:rPr>
        <w:t>, которая загружает библиотеки во время выполнения с помощью </w:t>
      </w:r>
      <w:proofErr w:type="spellStart"/>
      <w:r w:rsidR="001D712A" w:rsidRPr="001D712A">
        <w:rPr>
          <w:bCs/>
          <w:color w:val="000000" w:themeColor="text1"/>
          <w:sz w:val="24"/>
          <w:szCs w:val="24"/>
          <w:highlight w:val="yellow"/>
        </w:rPr>
        <w:t>dlopen</w:t>
      </w:r>
      <w:proofErr w:type="spellEnd"/>
      <w:r w:rsidRPr="006F0B5A">
        <w:rPr>
          <w:bCs/>
          <w:color w:val="000000" w:themeColor="text1"/>
          <w:sz w:val="24"/>
          <w:szCs w:val="24"/>
        </w:rPr>
        <w:t> и получает указатели на функции через </w:t>
      </w:r>
      <w:proofErr w:type="spellStart"/>
      <w:r w:rsidR="001D712A" w:rsidRPr="001D712A">
        <w:rPr>
          <w:bCs/>
          <w:color w:val="000000" w:themeColor="text1"/>
          <w:sz w:val="24"/>
          <w:szCs w:val="24"/>
          <w:highlight w:val="yellow"/>
        </w:rPr>
        <w:t>dlsym</w:t>
      </w:r>
      <w:proofErr w:type="spellEnd"/>
      <w:r w:rsidRPr="006F0B5A">
        <w:rPr>
          <w:bCs/>
          <w:color w:val="000000" w:themeColor="text1"/>
          <w:sz w:val="24"/>
          <w:szCs w:val="24"/>
        </w:rPr>
        <w:t>.</w:t>
      </w:r>
      <w:r w:rsidR="004A38B0" w:rsidRPr="004A38B0">
        <w:rPr>
          <w:bCs/>
          <w:color w:val="000000" w:themeColor="text1"/>
          <w:sz w:val="24"/>
          <w:szCs w:val="24"/>
        </w:rPr>
        <w:t xml:space="preserve"> </w:t>
      </w:r>
      <w:proofErr w:type="spellStart"/>
      <w:r w:rsidR="004A38B0" w:rsidRPr="004A38B0">
        <w:rPr>
          <w:bCs/>
          <w:color w:val="000000" w:themeColor="text1"/>
          <w:sz w:val="24"/>
          <w:szCs w:val="24"/>
        </w:rPr>
        <w:t>dlopen</w:t>
      </w:r>
      <w:proofErr w:type="spellEnd"/>
      <w:r w:rsidR="004A38B0" w:rsidRPr="004A38B0">
        <w:rPr>
          <w:bCs/>
          <w:color w:val="000000" w:themeColor="text1"/>
          <w:sz w:val="24"/>
          <w:szCs w:val="24"/>
        </w:rPr>
        <w:t xml:space="preserve"> и </w:t>
      </w:r>
      <w:proofErr w:type="spellStart"/>
      <w:r w:rsidR="004A38B0" w:rsidRPr="004A38B0">
        <w:rPr>
          <w:bCs/>
          <w:color w:val="000000" w:themeColor="text1"/>
          <w:sz w:val="24"/>
          <w:szCs w:val="24"/>
        </w:rPr>
        <w:t>dlclose</w:t>
      </w:r>
      <w:proofErr w:type="spellEnd"/>
      <w:r w:rsidR="004A38B0" w:rsidRPr="004A38B0">
        <w:rPr>
          <w:bCs/>
          <w:color w:val="000000" w:themeColor="text1"/>
          <w:sz w:val="24"/>
          <w:szCs w:val="24"/>
        </w:rPr>
        <w:t xml:space="preserve"> </w:t>
      </w:r>
      <w:r w:rsidR="004A38B0" w:rsidRPr="004A38B0">
        <w:rPr>
          <w:b/>
          <w:bCs/>
          <w:color w:val="000000" w:themeColor="text1"/>
          <w:sz w:val="24"/>
          <w:szCs w:val="24"/>
        </w:rPr>
        <w:t>внутри себя используют системные вызовы</w:t>
      </w:r>
      <w:r w:rsidR="004A38B0" w:rsidRPr="004A38B0">
        <w:rPr>
          <w:bCs/>
          <w:color w:val="000000" w:themeColor="text1"/>
          <w:sz w:val="24"/>
          <w:szCs w:val="24"/>
        </w:rPr>
        <w:t xml:space="preserve">, такие как </w:t>
      </w:r>
      <w:proofErr w:type="spellStart"/>
      <w:r w:rsidR="004A38B0" w:rsidRPr="004A38B0">
        <w:rPr>
          <w:bCs/>
          <w:color w:val="000000" w:themeColor="text1"/>
          <w:sz w:val="24"/>
          <w:szCs w:val="24"/>
        </w:rPr>
        <w:t>openat</w:t>
      </w:r>
      <w:proofErr w:type="spellEnd"/>
      <w:r w:rsidR="004A38B0" w:rsidRPr="004A38B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="004A38B0" w:rsidRPr="004A38B0">
        <w:rPr>
          <w:bCs/>
          <w:color w:val="000000" w:themeColor="text1"/>
          <w:sz w:val="24"/>
          <w:szCs w:val="24"/>
        </w:rPr>
        <w:t>mmap</w:t>
      </w:r>
      <w:proofErr w:type="spellEnd"/>
      <w:r w:rsidR="004A38B0" w:rsidRPr="004A38B0">
        <w:rPr>
          <w:bCs/>
          <w:color w:val="000000" w:themeColor="text1"/>
          <w:sz w:val="24"/>
          <w:szCs w:val="24"/>
        </w:rPr>
        <w:t xml:space="preserve"> и </w:t>
      </w:r>
      <w:proofErr w:type="spellStart"/>
      <w:r w:rsidR="004A38B0" w:rsidRPr="004A38B0">
        <w:rPr>
          <w:bCs/>
          <w:color w:val="000000" w:themeColor="text1"/>
          <w:sz w:val="24"/>
          <w:szCs w:val="24"/>
        </w:rPr>
        <w:t>munmap</w:t>
      </w:r>
      <w:proofErr w:type="spellEnd"/>
      <w:r w:rsidR="004A38B0" w:rsidRPr="004A38B0">
        <w:rPr>
          <w:bCs/>
          <w:color w:val="000000" w:themeColor="text1"/>
          <w:sz w:val="24"/>
          <w:szCs w:val="24"/>
        </w:rPr>
        <w:t>, чтобы загружать и выгружать библиотеки.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  <w:lang w:val="en-US"/>
        </w:rPr>
      </w:pPr>
      <w:r w:rsidRPr="004A38B0">
        <w:rPr>
          <w:bCs/>
          <w:color w:val="000000" w:themeColor="text1"/>
          <w:sz w:val="24"/>
          <w:szCs w:val="24"/>
        </w:rPr>
        <w:t xml:space="preserve">В моей программе </w:t>
      </w:r>
      <w:proofErr w:type="spellStart"/>
      <w:r w:rsidRPr="004A38B0">
        <w:rPr>
          <w:bCs/>
          <w:color w:val="000000" w:themeColor="text1"/>
          <w:sz w:val="24"/>
          <w:szCs w:val="24"/>
        </w:rPr>
        <w:t>main_runtime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реализована динамическая загрузка библиотек во время выполнения с помощью функций </w:t>
      </w:r>
      <w:proofErr w:type="spellStart"/>
      <w:r w:rsidRPr="004A38B0">
        <w:rPr>
          <w:bCs/>
          <w:color w:val="000000" w:themeColor="text1"/>
          <w:sz w:val="24"/>
          <w:szCs w:val="24"/>
        </w:rPr>
        <w:t>dlopen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, </w:t>
      </w:r>
      <w:proofErr w:type="spellStart"/>
      <w:r w:rsidRPr="004A38B0">
        <w:rPr>
          <w:bCs/>
          <w:color w:val="000000" w:themeColor="text1"/>
          <w:sz w:val="24"/>
          <w:szCs w:val="24"/>
        </w:rPr>
        <w:t>dlsym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и </w:t>
      </w:r>
      <w:proofErr w:type="spellStart"/>
      <w:r w:rsidRPr="004A38B0">
        <w:rPr>
          <w:bCs/>
          <w:color w:val="000000" w:themeColor="text1"/>
          <w:sz w:val="24"/>
          <w:szCs w:val="24"/>
        </w:rPr>
        <w:t>dlclose</w:t>
      </w:r>
      <w:proofErr w:type="spellEnd"/>
      <w:r w:rsidRPr="004A38B0">
        <w:rPr>
          <w:bCs/>
          <w:color w:val="000000" w:themeColor="text1"/>
          <w:sz w:val="24"/>
          <w:szCs w:val="24"/>
        </w:rPr>
        <w:t>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  <w:lang w:val="en-US"/>
        </w:rPr>
      </w:pPr>
      <w:r w:rsidRPr="004A38B0">
        <w:rPr>
          <w:bCs/>
          <w:color w:val="000000" w:themeColor="text1"/>
          <w:sz w:val="24"/>
          <w:szCs w:val="24"/>
        </w:rPr>
        <w:t xml:space="preserve">Когда программа запускается, она сначала проверяет наличие файла libs/libcalc1.so — это делает функция </w:t>
      </w:r>
      <w:proofErr w:type="spellStart"/>
      <w:r w:rsidRPr="004A38B0">
        <w:rPr>
          <w:bCs/>
          <w:color w:val="000000" w:themeColor="text1"/>
          <w:sz w:val="24"/>
          <w:szCs w:val="24"/>
        </w:rPr>
        <w:t>exists_file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, которая внутри вызывает системный вызов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newfstatat</w:t>
      </w:r>
      <w:proofErr w:type="spellEnd"/>
      <w:r w:rsidRPr="004A38B0">
        <w:rPr>
          <w:bCs/>
          <w:color w:val="000000" w:themeColor="text1"/>
          <w:sz w:val="24"/>
          <w:szCs w:val="24"/>
        </w:rPr>
        <w:t>. В</w:t>
      </w:r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A38B0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A38B0">
        <w:rPr>
          <w:bCs/>
          <w:color w:val="000000" w:themeColor="text1"/>
          <w:sz w:val="24"/>
          <w:szCs w:val="24"/>
        </w:rPr>
        <w:t>мы</w:t>
      </w:r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4A38B0">
        <w:rPr>
          <w:bCs/>
          <w:color w:val="000000" w:themeColor="text1"/>
          <w:sz w:val="24"/>
          <w:szCs w:val="24"/>
        </w:rPr>
        <w:t>видим</w:t>
      </w:r>
      <w:r w:rsidRPr="004A38B0">
        <w:rPr>
          <w:bCs/>
          <w:color w:val="000000" w:themeColor="text1"/>
          <w:sz w:val="24"/>
          <w:szCs w:val="24"/>
          <w:lang w:val="en-US"/>
        </w:rPr>
        <w:t>:</w:t>
      </w:r>
      <w:proofErr w:type="spellStart"/>
      <w:r w:rsidRPr="004A38B0">
        <w:rPr>
          <w:bCs/>
          <w:color w:val="000000" w:themeColor="text1"/>
          <w:sz w:val="24"/>
          <w:szCs w:val="24"/>
          <w:lang w:val="en-US"/>
        </w:rPr>
        <w:t>newfstatat</w:t>
      </w:r>
      <w:proofErr w:type="spellEnd"/>
      <w:proofErr w:type="gramEnd"/>
      <w:r w:rsidRPr="004A38B0">
        <w:rPr>
          <w:bCs/>
          <w:color w:val="000000" w:themeColor="text1"/>
          <w:sz w:val="24"/>
          <w:szCs w:val="24"/>
          <w:lang w:val="en-US"/>
        </w:rPr>
        <w:t xml:space="preserve">(AT_FDCWD, "libs/libcalc1.so", ...) </w:t>
      </w:r>
      <w:r w:rsidRPr="004A38B0">
        <w:rPr>
          <w:bCs/>
          <w:color w:val="000000" w:themeColor="text1"/>
          <w:sz w:val="24"/>
          <w:szCs w:val="24"/>
        </w:rPr>
        <w:t>= 0 — значит, файл найден.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  <w:lang w:val="en-US"/>
        </w:rPr>
      </w:pPr>
      <w:r w:rsidRPr="004A38B0">
        <w:rPr>
          <w:bCs/>
          <w:color w:val="000000" w:themeColor="text1"/>
          <w:sz w:val="24"/>
          <w:szCs w:val="24"/>
        </w:rPr>
        <w:t xml:space="preserve">Затем вызывается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dlopen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— он открывает библиотеку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openat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, читает её заголовок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read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, и отображает в память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mmap</w:t>
      </w:r>
      <w:proofErr w:type="spellEnd"/>
      <w:r w:rsidRPr="004A38B0">
        <w:rPr>
          <w:bCs/>
          <w:color w:val="000000" w:themeColor="text1"/>
          <w:sz w:val="24"/>
          <w:szCs w:val="24"/>
        </w:rPr>
        <w:t>. В</w:t>
      </w:r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A38B0">
        <w:rPr>
          <w:bCs/>
          <w:color w:val="000000" w:themeColor="text1"/>
          <w:sz w:val="24"/>
          <w:szCs w:val="24"/>
        </w:rPr>
        <w:t>логе</w:t>
      </w:r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r w:rsidRPr="004A38B0">
        <w:rPr>
          <w:bCs/>
          <w:color w:val="000000" w:themeColor="text1"/>
          <w:sz w:val="24"/>
          <w:szCs w:val="24"/>
        </w:rPr>
        <w:t>это</w:t>
      </w:r>
      <w:r w:rsidRPr="004A38B0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4A38B0">
        <w:rPr>
          <w:bCs/>
          <w:color w:val="000000" w:themeColor="text1"/>
          <w:sz w:val="24"/>
          <w:szCs w:val="24"/>
        </w:rPr>
        <w:t>строки</w:t>
      </w:r>
      <w:r w:rsidRPr="004A38B0">
        <w:rPr>
          <w:bCs/>
          <w:color w:val="000000" w:themeColor="text1"/>
          <w:sz w:val="24"/>
          <w:szCs w:val="24"/>
          <w:lang w:val="en-US"/>
        </w:rPr>
        <w:t>:</w:t>
      </w:r>
      <w:proofErr w:type="spellStart"/>
      <w:r w:rsidRPr="004A38B0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proofErr w:type="gramEnd"/>
      <w:r w:rsidRPr="004A38B0">
        <w:rPr>
          <w:bCs/>
          <w:color w:val="000000" w:themeColor="text1"/>
          <w:sz w:val="24"/>
          <w:szCs w:val="24"/>
          <w:lang w:val="en-US"/>
        </w:rPr>
        <w:t>(..., "libs/libcalc1.so", ...) = 3</w:t>
      </w:r>
      <w:r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4A38B0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4A38B0">
        <w:rPr>
          <w:bCs/>
          <w:color w:val="000000" w:themeColor="text1"/>
          <w:sz w:val="24"/>
          <w:szCs w:val="24"/>
          <w:lang w:val="en-US"/>
        </w:rPr>
        <w:t>(..., 69680, PROT_READ|PROT_EXEC, ..., 3, 0) = ...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  <w:lang w:val="en-US"/>
        </w:rPr>
      </w:pPr>
      <w:r w:rsidRPr="004A38B0">
        <w:rPr>
          <w:bCs/>
          <w:color w:val="000000" w:themeColor="text1"/>
          <w:sz w:val="24"/>
          <w:szCs w:val="24"/>
        </w:rPr>
        <w:t xml:space="preserve">После этого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dlsym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ищет адреса функций </w:t>
      </w:r>
      <w:proofErr w:type="spellStart"/>
      <w:r w:rsidRPr="004A38B0">
        <w:rPr>
          <w:bCs/>
          <w:color w:val="000000" w:themeColor="text1"/>
          <w:sz w:val="24"/>
          <w:szCs w:val="24"/>
        </w:rPr>
        <w:t>Derivative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и E — это происходит в уже отображённой памяти, поэтому новых системных вызовов не происходит.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  <w:lang w:val="en-US"/>
        </w:rPr>
      </w:pPr>
      <w:r w:rsidRPr="004A38B0">
        <w:rPr>
          <w:bCs/>
          <w:color w:val="000000" w:themeColor="text1"/>
          <w:sz w:val="24"/>
          <w:szCs w:val="24"/>
        </w:rPr>
        <w:t xml:space="preserve">Когда я ввожу команду, например, 1 12 3, программа читает ввод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read</w:t>
      </w:r>
      <w:proofErr w:type="spellEnd"/>
      <w:r w:rsidRPr="004A38B0">
        <w:rPr>
          <w:b/>
          <w:bCs/>
          <w:color w:val="000000" w:themeColor="text1"/>
          <w:sz w:val="24"/>
          <w:szCs w:val="24"/>
        </w:rPr>
        <w:t>(0, ...)</w:t>
      </w:r>
      <w:r w:rsidRPr="004A38B0">
        <w:rPr>
          <w:bCs/>
          <w:color w:val="000000" w:themeColor="text1"/>
          <w:sz w:val="24"/>
          <w:szCs w:val="24"/>
        </w:rPr>
        <w:t xml:space="preserve">, вызывает функцию из библиотеки (внутри — вычисление косинусов), и выводит результат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write</w:t>
      </w:r>
      <w:proofErr w:type="spellEnd"/>
      <w:r w:rsidRPr="004A38B0">
        <w:rPr>
          <w:b/>
          <w:bCs/>
          <w:color w:val="000000" w:themeColor="text1"/>
          <w:sz w:val="24"/>
          <w:szCs w:val="24"/>
        </w:rPr>
        <w:t>(1, "-0.534514\n", ...)</w:t>
      </w:r>
      <w:r w:rsidRPr="004A38B0">
        <w:rPr>
          <w:bCs/>
          <w:color w:val="000000" w:themeColor="text1"/>
          <w:sz w:val="24"/>
          <w:szCs w:val="24"/>
        </w:rPr>
        <w:t xml:space="preserve"> — это тоже видно в </w:t>
      </w:r>
      <w:proofErr w:type="spellStart"/>
      <w:r w:rsidRPr="004A38B0">
        <w:rPr>
          <w:bCs/>
          <w:color w:val="000000" w:themeColor="text1"/>
          <w:sz w:val="24"/>
          <w:szCs w:val="24"/>
        </w:rPr>
        <w:t>strace</w:t>
      </w:r>
      <w:proofErr w:type="spellEnd"/>
      <w:r w:rsidRPr="004A38B0">
        <w:rPr>
          <w:bCs/>
          <w:color w:val="000000" w:themeColor="text1"/>
          <w:sz w:val="24"/>
          <w:szCs w:val="24"/>
        </w:rPr>
        <w:t>.</w:t>
      </w:r>
    </w:p>
    <w:p w:rsidR="004A38B0" w:rsidRPr="004A38B0" w:rsidRDefault="004A38B0" w:rsidP="004A38B0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bCs/>
          <w:color w:val="000000" w:themeColor="text1"/>
          <w:sz w:val="24"/>
          <w:szCs w:val="24"/>
        </w:rPr>
      </w:pPr>
      <w:r w:rsidRPr="004A38B0">
        <w:rPr>
          <w:bCs/>
          <w:color w:val="000000" w:themeColor="text1"/>
          <w:sz w:val="24"/>
          <w:szCs w:val="24"/>
        </w:rPr>
        <w:t xml:space="preserve">При завершении программа вызывает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dlclose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, который освобождает память через </w:t>
      </w:r>
      <w:proofErr w:type="spellStart"/>
      <w:r w:rsidRPr="004A38B0">
        <w:rPr>
          <w:b/>
          <w:bCs/>
          <w:color w:val="000000" w:themeColor="text1"/>
          <w:sz w:val="24"/>
          <w:szCs w:val="24"/>
        </w:rPr>
        <w:t>munmap</w:t>
      </w:r>
      <w:proofErr w:type="spellEnd"/>
      <w:r w:rsidRPr="004A38B0">
        <w:rPr>
          <w:bCs/>
          <w:color w:val="000000" w:themeColor="text1"/>
          <w:sz w:val="24"/>
          <w:szCs w:val="24"/>
        </w:rPr>
        <w:t xml:space="preserve"> — и мы видим в логе:</w:t>
      </w:r>
      <w:r w:rsidRPr="004A38B0">
        <w:rPr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4A38B0">
        <w:rPr>
          <w:bCs/>
          <w:color w:val="000000" w:themeColor="text1"/>
          <w:sz w:val="24"/>
          <w:szCs w:val="24"/>
        </w:rPr>
        <w:t>munmap</w:t>
      </w:r>
      <w:proofErr w:type="spellEnd"/>
      <w:r w:rsidRPr="004A38B0">
        <w:rPr>
          <w:bCs/>
          <w:color w:val="000000" w:themeColor="text1"/>
          <w:sz w:val="24"/>
          <w:szCs w:val="24"/>
        </w:rPr>
        <w:t>(</w:t>
      </w:r>
      <w:proofErr w:type="gramEnd"/>
      <w:r w:rsidRPr="004A38B0">
        <w:rPr>
          <w:bCs/>
          <w:color w:val="000000" w:themeColor="text1"/>
          <w:sz w:val="24"/>
          <w:szCs w:val="24"/>
        </w:rPr>
        <w:t>0xffff..., 69680) = 0.</w:t>
      </w:r>
    </w:p>
    <w:p w:rsidR="006F0B5A" w:rsidRPr="006F0B5A" w:rsidRDefault="006F0B5A" w:rsidP="006F0B5A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r w:rsidRPr="006F0B5A">
        <w:rPr>
          <w:bCs/>
          <w:color w:val="000000" w:themeColor="text1"/>
          <w:sz w:val="24"/>
          <w:szCs w:val="24"/>
        </w:rPr>
        <w:t>Пользовательский ввод работает так: 1 … вызывает первую функцию, 2 … — вторую, а 0 позволяет переключить библиотеку в program2.</w:t>
      </w:r>
    </w:p>
    <w:p w:rsidR="006F0B5A" w:rsidRPr="006F0B5A" w:rsidRDefault="006F0B5A" w:rsidP="006F0B5A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  <w:r w:rsidRPr="006F0B5A">
        <w:rPr>
          <w:bCs/>
          <w:color w:val="000000" w:themeColor="text1"/>
          <w:sz w:val="24"/>
          <w:szCs w:val="24"/>
        </w:rPr>
        <w:t xml:space="preserve">Программы проверяются на </w:t>
      </w:r>
      <w:proofErr w:type="spellStart"/>
      <w:r w:rsidRPr="006F0B5A">
        <w:rPr>
          <w:bCs/>
          <w:color w:val="000000" w:themeColor="text1"/>
          <w:sz w:val="24"/>
          <w:szCs w:val="24"/>
        </w:rPr>
        <w:t>macOS</w:t>
      </w:r>
      <w:proofErr w:type="spellEnd"/>
      <w:r w:rsidRPr="006F0B5A">
        <w:rPr>
          <w:bCs/>
          <w:color w:val="000000" w:themeColor="text1"/>
          <w:sz w:val="24"/>
          <w:szCs w:val="24"/>
        </w:rPr>
        <w:t xml:space="preserve"> и Linux, при этом </w:t>
      </w:r>
      <w:proofErr w:type="spellStart"/>
      <w:r w:rsidRPr="006F0B5A">
        <w:rPr>
          <w:bCs/>
          <w:color w:val="000000" w:themeColor="text1"/>
          <w:sz w:val="24"/>
          <w:szCs w:val="24"/>
        </w:rPr>
        <w:t>strace</w:t>
      </w:r>
      <w:proofErr w:type="spellEnd"/>
      <w:r w:rsidRPr="006F0B5A">
        <w:rPr>
          <w:bCs/>
          <w:color w:val="000000" w:themeColor="text1"/>
          <w:sz w:val="24"/>
          <w:szCs w:val="24"/>
        </w:rPr>
        <w:t> позволяет увидеть, как ОС загружает и связывает библиотеки во время выполнения.</w:t>
      </w:r>
    </w:p>
    <w:p w:rsidR="00C32802" w:rsidRDefault="00C32802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  <w:lang w:val="en-US"/>
        </w:rPr>
      </w:pPr>
    </w:p>
    <w:p w:rsidR="004A38B0" w:rsidRDefault="004A38B0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  <w:lang w:val="en-US"/>
        </w:rPr>
      </w:pPr>
    </w:p>
    <w:p w:rsidR="004A38B0" w:rsidRPr="008259CE" w:rsidRDefault="004A38B0" w:rsidP="00C32802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bCs/>
          <w:color w:val="000000" w:themeColor="text1"/>
          <w:sz w:val="24"/>
          <w:szCs w:val="24"/>
        </w:rPr>
      </w:pPr>
    </w:p>
    <w:p w:rsidR="003614DB" w:rsidRPr="0030043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C32802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</w:pPr>
      <w:proofErr w:type="spellStart"/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contracts.h</w:t>
      </w:r>
      <w:proofErr w:type="spellEnd"/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#ifndef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CONTRACTS_H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#define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CONTRACTS_H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extern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"C"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Derivative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extern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"C"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#endif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// CONTRACTS_H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derivative1.cpp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cmath</w:t>
      </w:r>
      <w:proofErr w:type="spellEnd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extern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"C"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Derivative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односторонняя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разность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(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реализация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1)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cosf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cosf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/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Derivative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2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.cpp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cmath</w:t>
      </w:r>
      <w:proofErr w:type="spellEnd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extern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"C"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Derivative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центральная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разность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(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реализация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2)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cosf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cosf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-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/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2.0f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deltaX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e1.cpp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#include &lt;</w:t>
      </w:r>
      <w:proofErr w:type="spellStart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cmath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&gt;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extern "C" float </w:t>
      </w:r>
      <w:proofErr w:type="gramStart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E(</w:t>
      </w:r>
      <w:proofErr w:type="gram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int x)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// (1 + 1/</w:t>
      </w:r>
      <w:proofErr w:type="gramStart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x)^</w:t>
      </w:r>
      <w:proofErr w:type="gramEnd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x - приближение (реализация 1)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if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(x &lt;= 0) </w:t>
      </w:r>
      <w:proofErr w:type="spellStart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return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1.0f;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return </w:t>
      </w:r>
      <w:proofErr w:type="spellStart"/>
      <w:proofErr w:type="gramStart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powf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1.0f + 1.0f / x, (float)x);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e2.cpp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cmath</w:t>
      </w:r>
      <w:proofErr w:type="spellEnd"/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extern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"C"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//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сумма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ряда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e = sum_{n=</w:t>
      </w:r>
      <w:proofErr w:type="gramStart"/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0..</w:t>
      </w:r>
      <w:proofErr w:type="gramEnd"/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>x} 1/n! (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реализация</w:t>
      </w:r>
      <w:r w:rsidRPr="006F0B5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2)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sum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0.0f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fact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1.0f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for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;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&lt;=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;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++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&gt;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fact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sum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+=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1.0f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/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fact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sum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1D712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6F0B5A" w:rsidRPr="006F0B5A" w:rsidRDefault="001D712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1D712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main_linking.cpp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&lt;iostream&gt;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eastAsia="ru-RU"/>
        </w:rPr>
        <w:lastRenderedPageBreak/>
        <w:t>#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contracts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.</w:t>
      </w:r>
      <w:r w:rsidRPr="006F0B5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h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eastAsia="ru-RU"/>
        </w:rPr>
        <w:t>"</w:t>
      </w:r>
    </w:p>
    <w:p w:rsidR="006F0B5A" w:rsidRPr="00F22AE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Для программы №1 — используем библиотеку на этапе линковки.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// При запуске команды 1 или 2 вызываем соответствующую функцию.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main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while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gramStart"/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!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break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cout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Derivative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endl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}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else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6F0B5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!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6F0B5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break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cout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6F0B5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6F0B5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6F0B5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endl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} </w:t>
      </w:r>
      <w:proofErr w:type="spellStart"/>
      <w:r w:rsidRPr="006F0B5A">
        <w:rPr>
          <w:rFonts w:ascii="Menlo" w:eastAsia="Times New Roman" w:hAnsi="Menlo" w:cs="Menlo"/>
          <w:color w:val="C586C0"/>
          <w:sz w:val="18"/>
          <w:szCs w:val="18"/>
          <w:lang w:eastAsia="ru-RU"/>
        </w:rPr>
        <w:t>else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{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 xml:space="preserve">            // Игнорируем прочие команды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    }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}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6F0B5A">
        <w:rPr>
          <w:rFonts w:ascii="Menlo" w:eastAsia="Times New Roman" w:hAnsi="Menlo" w:cs="Menlo"/>
          <w:color w:val="C586C0"/>
          <w:sz w:val="18"/>
          <w:szCs w:val="18"/>
          <w:lang w:eastAsia="ru-RU"/>
        </w:rPr>
        <w:t>return</w:t>
      </w:r>
      <w:proofErr w:type="spellEnd"/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6F0B5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6F0B5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;</w:t>
      </w:r>
    </w:p>
    <w:p w:rsidR="006F0B5A" w:rsidRPr="006F0B5A" w:rsidRDefault="006F0B5A" w:rsidP="006F0B5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6F0B5A" w:rsidRPr="00F22AEA" w:rsidRDefault="006F0B5A" w:rsidP="006F0B5A">
      <w:pPr>
        <w:shd w:val="clear" w:color="auto" w:fill="1F1F1F"/>
        <w:suppressAutoHyphens w:val="0"/>
        <w:spacing w:after="24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br/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br/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br/>
      </w:r>
      <w:r w:rsidRPr="006F0B5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br/>
      </w:r>
      <w:r w:rsidR="001D712A" w:rsidRPr="001D712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main_runtime.cpp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&lt;iostream&gt;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</w:t>
      </w:r>
      <w:proofErr w:type="spellStart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dlfcn.h</w:t>
      </w:r>
      <w:proofErr w:type="spellEnd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&lt;string&gt;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&lt;sys/</w:t>
      </w:r>
      <w:proofErr w:type="spellStart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stat.h</w:t>
      </w:r>
      <w:proofErr w:type="spellEnd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&gt;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#include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contracts.h</w:t>
      </w:r>
      <w:proofErr w:type="spellEnd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 xml:space="preserve">  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// 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Проверка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существования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файла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static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bool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exists_</w:t>
      </w:r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file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string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&amp;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path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struct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sb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stat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path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c_</w:t>
      </w:r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),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sb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&amp;&amp;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S_ISREG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sb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st_mode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main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string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lib1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"libs/libcalc1.so"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string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lib2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"libs/libcalc2.so"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string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curLib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lib1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exists</w:t>
      </w:r>
      <w:proofErr w:type="gramEnd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_file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curLib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"Library not found: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curLib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void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dlopen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curLib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c_str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(),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RTLD_LAZY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dlopen</w:t>
      </w:r>
      <w:proofErr w:type="spellEnd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failed: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()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endl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F22AEA">
        <w:rPr>
          <w:rFonts w:ascii="Menlo" w:eastAsia="Times New Roman" w:hAnsi="Menlo" w:cs="Menlo"/>
          <w:color w:val="C586C0"/>
          <w:sz w:val="18"/>
          <w:szCs w:val="18"/>
          <w:lang w:eastAsia="ru-RU"/>
        </w:rPr>
        <w:t>return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lastRenderedPageBreak/>
        <w:t xml:space="preserve">    // Загружаем символы, используя объявления из </w:t>
      </w:r>
      <w:proofErr w:type="spellStart"/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contracts.h</w:t>
      </w:r>
      <w:proofErr w:type="spellEnd"/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(*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Derivative_</w:t>
      </w:r>
      <w:proofErr w:type="gram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proofErr w:type="gramEnd"/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dlsym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"Derivative"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"Symbol 'Derivative' not found: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(*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E_</w:t>
      </w:r>
      <w:proofErr w:type="gram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proofErr w:type="gramEnd"/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dlsym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"E"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const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char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"Symbol 'E' not found: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while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0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           // 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Переключиться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eastAsia="ru-RU"/>
        </w:rPr>
        <w:t>на</w:t>
      </w:r>
      <w:r w:rsidRPr="00F22AEA">
        <w:rPr>
          <w:rFonts w:ascii="Menlo" w:eastAsia="Times New Roman" w:hAnsi="Menlo" w:cs="Menlo"/>
          <w:color w:val="6A9955"/>
          <w:sz w:val="18"/>
          <w:szCs w:val="18"/>
          <w:lang w:val="en-US" w:eastAsia="ru-RU"/>
        </w:rPr>
        <w:t xml:space="preserve"> libcalc2.so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string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other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lib2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exists</w:t>
      </w:r>
      <w:proofErr w:type="gramEnd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_file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other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"Other library not found: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other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dlopen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other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.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c_</w:t>
      </w:r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str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),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RTLD_LAZY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!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proofErr w:type="spellStart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dlopen</w:t>
      </w:r>
      <w:proofErr w:type="spellEnd"/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 xml:space="preserve"> switch failed: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()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Derivative_ptr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gramStart"/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dlsym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"Derivative"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"Symbol 'Derivative' not found after switch: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E_ptr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Start"/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*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)(</w:t>
      </w:r>
      <w:proofErr w:type="gramEnd"/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))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dlsym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"E"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dlerror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cerr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"Symbol 'E' not found after switch: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err2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handle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return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cout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"Switched library to: 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other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D7BA7D"/>
          <w:sz w:val="18"/>
          <w:szCs w:val="18"/>
          <w:lang w:val="en-US" w:eastAsia="ru-RU"/>
        </w:rPr>
        <w:t>\n</w:t>
      </w:r>
      <w:r w:rsidRPr="00F22AEA">
        <w:rPr>
          <w:rFonts w:ascii="Menlo" w:eastAsia="Times New Roman" w:hAnsi="Menlo" w:cs="Menlo"/>
          <w:color w:val="CE9178"/>
          <w:sz w:val="18"/>
          <w:szCs w:val="18"/>
          <w:lang w:val="en-US" w:eastAsia="ru-RU"/>
        </w:rPr>
        <w:t>"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else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1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float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!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break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cout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Derivative_ptr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A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,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endl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else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cmd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4D4D4"/>
          <w:sz w:val="18"/>
          <w:szCs w:val="18"/>
          <w:lang w:val="en-US" w:eastAsia="ru-RU"/>
        </w:rPr>
        <w:t>==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val="en-US" w:eastAsia="ru-RU"/>
        </w:rPr>
        <w:t>2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) {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lastRenderedPageBreak/>
        <w:t xml:space="preserve">            </w:t>
      </w:r>
      <w:r w:rsidRPr="00F22AEA">
        <w:rPr>
          <w:rFonts w:ascii="Menlo" w:eastAsia="Times New Roman" w:hAnsi="Menlo" w:cs="Menlo"/>
          <w:color w:val="569CD6"/>
          <w:sz w:val="18"/>
          <w:szCs w:val="18"/>
          <w:lang w:val="en-US" w:eastAsia="ru-RU"/>
        </w:rPr>
        <w:t>int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if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gramStart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!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proofErr w:type="gramEnd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cin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&gt;&gt;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)) </w:t>
      </w:r>
      <w:r w:rsidRPr="00F22AEA">
        <w:rPr>
          <w:rFonts w:ascii="Menlo" w:eastAsia="Times New Roman" w:hAnsi="Menlo" w:cs="Menlo"/>
          <w:color w:val="C586C0"/>
          <w:sz w:val="18"/>
          <w:szCs w:val="18"/>
          <w:lang w:val="en-US" w:eastAsia="ru-RU"/>
        </w:rPr>
        <w:t>break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    </w:t>
      </w:r>
      <w:proofErr w:type="gramStart"/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proofErr w:type="gramEnd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cout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E_ptr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(</w:t>
      </w:r>
      <w:r w:rsidRPr="00F22AEA">
        <w:rPr>
          <w:rFonts w:ascii="Menlo" w:eastAsia="Times New Roman" w:hAnsi="Menlo" w:cs="Menlo"/>
          <w:color w:val="9CDCFE"/>
          <w:sz w:val="18"/>
          <w:szCs w:val="18"/>
          <w:lang w:val="en-US" w:eastAsia="ru-RU"/>
        </w:rPr>
        <w:t>x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) </w:t>
      </w:r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&lt;&lt;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</w:t>
      </w:r>
      <w:r w:rsidRPr="00F22AEA">
        <w:rPr>
          <w:rFonts w:ascii="Menlo" w:eastAsia="Times New Roman" w:hAnsi="Menlo" w:cs="Menlo"/>
          <w:color w:val="4EC9B0"/>
          <w:sz w:val="18"/>
          <w:szCs w:val="18"/>
          <w:lang w:val="en-US" w:eastAsia="ru-RU"/>
        </w:rPr>
        <w:t>std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::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val="en-US" w:eastAsia="ru-RU"/>
        </w:rPr>
        <w:t>endl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val="en-US" w:eastAsia="ru-RU"/>
        </w:rPr>
        <w:t xml:space="preserve">        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}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F22AEA">
        <w:rPr>
          <w:rFonts w:ascii="Menlo" w:eastAsia="Times New Roman" w:hAnsi="Menlo" w:cs="Menlo"/>
          <w:color w:val="DCDCAA"/>
          <w:sz w:val="18"/>
          <w:szCs w:val="18"/>
          <w:lang w:eastAsia="ru-RU"/>
        </w:rPr>
        <w:t>dlclose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(</w:t>
      </w:r>
      <w:proofErr w:type="spellStart"/>
      <w:r w:rsidRPr="00F22AEA">
        <w:rPr>
          <w:rFonts w:ascii="Menlo" w:eastAsia="Times New Roman" w:hAnsi="Menlo" w:cs="Menlo"/>
          <w:color w:val="9CDCFE"/>
          <w:sz w:val="18"/>
          <w:szCs w:val="18"/>
          <w:lang w:eastAsia="ru-RU"/>
        </w:rPr>
        <w:t>handle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);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   </w:t>
      </w:r>
      <w:proofErr w:type="spellStart"/>
      <w:r w:rsidRPr="00F22AEA">
        <w:rPr>
          <w:rFonts w:ascii="Menlo" w:eastAsia="Times New Roman" w:hAnsi="Menlo" w:cs="Menlo"/>
          <w:color w:val="C586C0"/>
          <w:sz w:val="18"/>
          <w:szCs w:val="18"/>
          <w:lang w:eastAsia="ru-RU"/>
        </w:rPr>
        <w:t>return</w:t>
      </w:r>
      <w:proofErr w:type="spellEnd"/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 xml:space="preserve"> </w:t>
      </w:r>
      <w:r w:rsidRPr="00F22AEA">
        <w:rPr>
          <w:rFonts w:ascii="Menlo" w:eastAsia="Times New Roman" w:hAnsi="Menlo" w:cs="Menlo"/>
          <w:color w:val="B5CEA8"/>
          <w:sz w:val="18"/>
          <w:szCs w:val="18"/>
          <w:lang w:eastAsia="ru-RU"/>
        </w:rPr>
        <w:t>0</w:t>
      </w: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;</w:t>
      </w:r>
    </w:p>
    <w:p w:rsidR="00F22AEA" w:rsidRPr="00F22AEA" w:rsidRDefault="00F22AEA" w:rsidP="00F22AEA">
      <w:pPr>
        <w:shd w:val="clear" w:color="auto" w:fill="1F1F1F"/>
        <w:suppressAutoHyphens w:val="0"/>
        <w:spacing w:after="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  <w:r w:rsidRPr="00F22AEA">
        <w:rPr>
          <w:rFonts w:ascii="Menlo" w:eastAsia="Times New Roman" w:hAnsi="Menlo" w:cs="Menlo"/>
          <w:color w:val="CCCCCC"/>
          <w:sz w:val="18"/>
          <w:szCs w:val="18"/>
          <w:lang w:eastAsia="ru-RU"/>
        </w:rPr>
        <w:t>}</w:t>
      </w:r>
    </w:p>
    <w:p w:rsidR="00F22AEA" w:rsidRPr="00F22AEA" w:rsidRDefault="00F22AEA" w:rsidP="006F0B5A">
      <w:pPr>
        <w:shd w:val="clear" w:color="auto" w:fill="1F1F1F"/>
        <w:suppressAutoHyphens w:val="0"/>
        <w:spacing w:after="240" w:line="270" w:lineRule="atLeast"/>
        <w:ind w:left="0" w:right="0" w:firstLine="0"/>
        <w:rPr>
          <w:rFonts w:ascii="Menlo" w:eastAsia="Times New Roman" w:hAnsi="Menlo" w:cs="Menlo"/>
          <w:color w:val="CCCCCC"/>
          <w:sz w:val="18"/>
          <w:szCs w:val="18"/>
          <w:lang w:eastAsia="ru-RU"/>
        </w:rPr>
      </w:pPr>
    </w:p>
    <w:p w:rsidR="00C32802" w:rsidRPr="00300431" w:rsidRDefault="00C32802" w:rsidP="00C3280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</w:p>
    <w:p w:rsidR="00F22AEA" w:rsidRDefault="00F22AEA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:rsidR="00F22AEA" w:rsidRDefault="00F22AEA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:rsidR="00F22AEA" w:rsidRDefault="00F22AEA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</w:p>
    <w:p w:rsidR="003614DB" w:rsidRDefault="00000000" w:rsidP="003004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:rsidR="003614DB" w:rsidRPr="00F22AEA" w:rsidRDefault="00300431" w:rsidP="001D71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Тест</w:t>
      </w:r>
      <w:r w:rsidRPr="00300431">
        <w:rPr>
          <w:rFonts w:ascii="Consolas" w:eastAsia="Consolas" w:hAnsi="Consolas" w:cs="Consolas"/>
          <w:sz w:val="20"/>
          <w:szCs w:val="20"/>
        </w:rPr>
        <w:t>:</w:t>
      </w:r>
    </w:p>
    <w:p w:rsidR="003614DB" w:rsidRPr="00F22AEA" w:rsidRDefault="003614DB" w:rsidP="001D712A">
      <w:pPr>
        <w:spacing w:line="120" w:lineRule="auto"/>
        <w:jc w:val="center"/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:rsidR="003614DB" w:rsidRPr="00F22AEA" w:rsidRDefault="00F22AEA" w:rsidP="00F57404">
      <w:pPr>
        <w:spacing w:line="120" w:lineRule="auto"/>
        <w:ind w:left="0" w:firstLine="0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</w:rPr>
        <w:drawing>
          <wp:inline distT="0" distB="0" distL="0" distR="0">
            <wp:extent cx="4863688" cy="3231931"/>
            <wp:effectExtent l="0" t="0" r="635" b="0"/>
            <wp:docPr id="1057563550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63550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048" cy="323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12A" w:rsidRPr="00F22AEA" w:rsidRDefault="001D712A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lastRenderedPageBreak/>
        <w:t>Strace</w:t>
      </w:r>
      <w:proofErr w:type="spellEnd"/>
      <w:r w:rsidRPr="00F22AEA">
        <w:rPr>
          <w:b/>
          <w:color w:val="000000" w:themeColor="text1"/>
          <w:sz w:val="24"/>
          <w:szCs w:val="24"/>
        </w:rPr>
        <w:t>: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execve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"./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main_runtime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", ["./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main_runtime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"], 0xffffd90c0e78 /* 4 vars */)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NULL)                         = 0xaaab02d7a000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0xffffa77ea000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faccessat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etc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ld.so.cache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=9768,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9768, PROT_READ, MAP_PRIVATE, 3, 0) = 0xffffa77e7000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close(</w:t>
      </w:r>
      <w:proofErr w:type="gram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3</w:t>
      </w:r>
      <w:r w:rsidRPr="00F22AEA">
        <w:rPr>
          <w:b/>
          <w:color w:val="000000" w:themeColor="text1"/>
          <w:sz w:val="24"/>
          <w:szCs w:val="24"/>
          <w:lang w:val="en-US"/>
        </w:rPr>
        <w:t>)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"/lib/aarch64-linux-gnu/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libstdc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++.so.6",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</w:t>
      </w:r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"\177ELF\2\1\1\3\0\0\0\0\0\0\0\0\3\0\267\0\1\0\0\0\0\0\0\0\0\0\0\0"..., 832) = 832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=2198944,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2340896, PROT_NONE, MAP_PRIVATE|MAP_ANONYMOUS, -1, 0) = 0xffffa757a000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0xffffa7580000, 2275360, PROT_READ|PROT_EXEC, MAP_PRIVATE|MAP_FIXED|MAP_DENYWRITE, 3, 0) = 0xffffa7580000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0xffffa757a000, 24576)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0xffffa77ac000, 38944)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0xffffa778b000, 65536, PROT_NONE)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0xffffa779b000, 57344, PROT_READ|PROT_WRITE, MAP_PRIVATE|MAP_FIXED|MAP_DENYWRITE, 3, 0x20b000) = 0xffffa779b000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0xffffa77a9000, 10272, PROT_READ|PROT_WRITE, MAP_PRIVATE|MAP_FIXED|MAP_ANONYMOUS, -1, 0) = 0xffffa77a9000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</w:t>
      </w:r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3)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"/lib/aarch64-linux-gnu/libgcc_s.so.1",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=84296,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213704, PROT_NONE, MAP_PRIVATE|MAP_ANONYMOUS, -1, 0) = 0xffffa754b000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0xffffa7550000, 148168, PROT_READ|PROT_EXEC, MAP_PRIVATE|MAP_FIXED|MAP_DENYWRITE, 3, 0) = 0xffffa7550000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lastRenderedPageBreak/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0xffffa754b000, 20480)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0xffffa7575000, 41672)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0xffffa7564000, 61440, PROT_NONE)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0xffffa7573000, 8192, PROT_READ|PROT_WRITE, MAP_PRIVATE|MAP_FIXED|MAP_DENYWRITE, 3, 0x13000) = 0xffffa7573000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close(</w:t>
      </w:r>
      <w:proofErr w:type="gram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3</w:t>
      </w:r>
      <w:r w:rsidRPr="00F22AEA">
        <w:rPr>
          <w:b/>
          <w:color w:val="000000" w:themeColor="text1"/>
          <w:sz w:val="24"/>
          <w:szCs w:val="24"/>
          <w:lang w:val="en-US"/>
        </w:rPr>
        <w:t>)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"\177ELF\2\1\1\3\0\0\0\0\0\0\0\0\3\0\267\0\1\0\0\0\360u\2\0\0\0\0\0"..., 832) = 832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</w:t>
      </w:r>
      <w:r w:rsidRPr="00F22AEA">
        <w:rPr>
          <w:b/>
          <w:color w:val="000000" w:themeColor="text1"/>
          <w:sz w:val="24"/>
          <w:szCs w:val="24"/>
          <w:lang w:val="en-US"/>
        </w:rPr>
        <w:t>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=1661968,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1830504, PROT_NONE, MAP_PRIVATE|MAP_ANONYMOUS, -1, 0) = 0xffffa7391000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0xffffa73a0000, 1764968, PROT_READ|PROT_EXEC, MAP_PRIVATE|MAP_FIXED|MAP_DENYWRITE, 3, 0) = 0xffffa73a0000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0xffffa7391000, 61440)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0xffffa754f000, 3688)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0xffffa752e000, 61440, PROT_NONE)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0xffffa753d000, 24576, PROT_READ|PROT_WRITE, MAP_PRIVATE|MAP_FIXED|MAP_DENYWRITE, 3, 0x18d000) = 0xffffa753d000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0xffffa7543000, 48744, PROT_READ|PROT_WRITE, MAP_PRIVATE|MAP_FIXED|MAP_ANONYMOUS, -1, 0) = 0xffffa7543000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3)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"/lib/aarch64-linux-gnu/libm.so.6",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</w:t>
      </w:r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=551064,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680048, PROT_NONE, MAP_PRIVATE|MAP_ANONYMOUS, -1, 0) = 0xffffa72f9000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0xffffa7300000, 614512, PROT_READ|PROT_EXEC, MAP_PRIVATE|MAP_FIXED|MAP_DENYWRITE, 3, 0) = 0xffffa7300000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0xffffa72f9000, 28672)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0xffffa7397000, 32880)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0xffffa7386000, 61440, PROT_NONE)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0xffffa7395000, 8192, PROT_READ|PROT_WRITE, MAP_PRIVATE|MAP_FIXED|MAP_DENYWRITE, 3, 0x85000) = 0xffffa7395000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lastRenderedPageBreak/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close(</w:t>
      </w:r>
      <w:proofErr w:type="gram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3)</w:t>
      </w:r>
      <w:r w:rsidRPr="00F22AEA">
        <w:rPr>
          <w:b/>
          <w:color w:val="000000" w:themeColor="text1"/>
          <w:sz w:val="24"/>
          <w:szCs w:val="24"/>
          <w:lang w:val="en-US"/>
        </w:rPr>
        <w:t xml:space="preserve">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0xffffa77e5000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(0xffffa77e5af0)   = 9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list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0xffffa77e5b00, 24)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rseq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0xffffa77e61c0, 0x20, 0, 0xd428bc00)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0xffffa753d000, 16384,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0xffffa7395000, 4096,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0xffffa7573000, 4096,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8192, PROT_READ|PROT_WRITE, MAP_PRIVATE|MAP_ANONYMOUS, -1, 0) = 0xffffa77e3000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0xffffa779b000, 45056,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0xaaaacfb22000, 4096,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0xffffa77f0000, 8192,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>9     prlimit64(0, RLIMIT_STACK, NULL,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rlim_cur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rlim_max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=RLIM64_INFINITY})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0xffffa77e7000, 9768)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getrandom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"\x3d\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xbf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\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xbc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\x33\xd0\xc3\x0d\x9f", 8, GRND_NONBLOCK) = 8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NULL)                         = 0xaaab02d7a000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brk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(0xaaab02d9b000)               = 0xaaab02d9b000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futex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0xffffa77a97a4, FUTEX_WAKE_PRIVATE, 2147483647)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"libs/libcalc1.so",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=8216, ...}, 0)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AT_FDCWD, "libs/libcalc1.so", O_RDONLY|O_CLOEXEC) = 3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"\177ELF\2\1\1\0\0\0\0\0\0\0\0\0\3\0\267\0\1\0\0\0\0\0\0\0\0\0\0\0"..., 832) = 832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3,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st_size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=8216,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getcwd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"/work", 128)              = 6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NULL, 135216, PROT_NONE, MAP_PRIVATE|MAP_ANONYMOUS, -1, 0) = 0xffffa72de000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0xffffa72e0000, 69680, PROT_READ|PROT_EXEC, MAP_PRIVATE|MAP_FIXED|MAP_DENYWRITE, 3, 0) = 0xffffa72e0000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0xffffa72de000, 8192)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0xffffa72f2000, 53296)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lastRenderedPageBreak/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0xffffa72e1000, 61440, PROT_NONE)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mmap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0xffffa72f0000, 8192, PROT_READ|PROT_WRITE, MAP_PRIVATE|MAP_FIXED|MAP_DENYWRITE, 3, 0) = 0xffffa72f0000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close(</w:t>
      </w:r>
      <w:proofErr w:type="gramEnd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3</w:t>
      </w:r>
      <w:r w:rsidRPr="00F22AEA">
        <w:rPr>
          <w:b/>
          <w:color w:val="000000" w:themeColor="text1"/>
          <w:sz w:val="24"/>
          <w:szCs w:val="24"/>
          <w:lang w:val="en-US"/>
        </w:rPr>
        <w:t>)         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mprotect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0xffffa72f0000, 4096, PROT_READ)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st_rdev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makedev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(0x88, 0),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read(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0, "2 12 3\n", 1024)         = 7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newfstatat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1, "", {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st_mode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st_rdev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=</w:t>
      </w:r>
      <w:proofErr w:type="spellStart"/>
      <w:r w:rsidRPr="00F22AEA">
        <w:rPr>
          <w:b/>
          <w:color w:val="000000" w:themeColor="text1"/>
          <w:sz w:val="24"/>
          <w:szCs w:val="24"/>
          <w:lang w:val="en-US"/>
        </w:rPr>
        <w:t>makedev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(0x88, 0), ...}, AT_EMPTY_PATH)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highlight w:val="yellow"/>
          <w:lang w:val="en-US"/>
        </w:rPr>
        <w:t>write</w:t>
      </w:r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1, "2.61304\n", 8)          = 8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read(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0, "", 1024)            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  <w:lang w:val="en-US"/>
        </w:rPr>
      </w:pPr>
      <w:r w:rsidRPr="00F22AEA">
        <w:rPr>
          <w:b/>
          <w:color w:val="000000" w:themeColor="text1"/>
          <w:sz w:val="24"/>
          <w:szCs w:val="24"/>
          <w:lang w:val="en-US"/>
        </w:rPr>
        <w:t xml:space="preserve">9     </w:t>
      </w:r>
      <w:proofErr w:type="spellStart"/>
      <w:proofErr w:type="gramStart"/>
      <w:r w:rsidRPr="00F22AEA">
        <w:rPr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2AEA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  <w:lang w:val="en-US"/>
        </w:rPr>
        <w:t>0xffffa72e0000, 69680)     = 0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</w:rPr>
      </w:pPr>
      <w:r w:rsidRPr="00F22AEA">
        <w:rPr>
          <w:b/>
          <w:color w:val="000000" w:themeColor="text1"/>
          <w:sz w:val="24"/>
          <w:szCs w:val="24"/>
        </w:rPr>
        <w:t xml:space="preserve">9     </w:t>
      </w:r>
      <w:proofErr w:type="spellStart"/>
      <w:r w:rsidRPr="00F22AEA">
        <w:rPr>
          <w:b/>
          <w:color w:val="000000" w:themeColor="text1"/>
          <w:sz w:val="24"/>
          <w:szCs w:val="24"/>
        </w:rPr>
        <w:t>exit_</w:t>
      </w:r>
      <w:proofErr w:type="gramStart"/>
      <w:r w:rsidRPr="00F22AEA">
        <w:rPr>
          <w:b/>
          <w:color w:val="000000" w:themeColor="text1"/>
          <w:sz w:val="24"/>
          <w:szCs w:val="24"/>
        </w:rPr>
        <w:t>group</w:t>
      </w:r>
      <w:proofErr w:type="spellEnd"/>
      <w:r w:rsidRPr="00F22AEA">
        <w:rPr>
          <w:b/>
          <w:color w:val="000000" w:themeColor="text1"/>
          <w:sz w:val="24"/>
          <w:szCs w:val="24"/>
        </w:rPr>
        <w:t>(</w:t>
      </w:r>
      <w:proofErr w:type="gramEnd"/>
      <w:r w:rsidRPr="00F22AEA">
        <w:rPr>
          <w:b/>
          <w:color w:val="000000" w:themeColor="text1"/>
          <w:sz w:val="24"/>
          <w:szCs w:val="24"/>
        </w:rPr>
        <w:t>0)                     = ?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/>
          <w:color w:val="000000" w:themeColor="text1"/>
          <w:sz w:val="24"/>
          <w:szCs w:val="24"/>
        </w:rPr>
      </w:pPr>
      <w:r w:rsidRPr="00F22AEA">
        <w:rPr>
          <w:b/>
          <w:color w:val="000000" w:themeColor="text1"/>
          <w:sz w:val="24"/>
          <w:szCs w:val="24"/>
        </w:rPr>
        <w:t xml:space="preserve">9     +++ </w:t>
      </w:r>
      <w:proofErr w:type="spellStart"/>
      <w:r w:rsidRPr="00F22AEA">
        <w:rPr>
          <w:b/>
          <w:color w:val="000000" w:themeColor="text1"/>
          <w:sz w:val="24"/>
          <w:szCs w:val="24"/>
        </w:rPr>
        <w:t>exited</w:t>
      </w:r>
      <w:proofErr w:type="spellEnd"/>
      <w:r w:rsidRPr="00F22AEA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F22AEA">
        <w:rPr>
          <w:b/>
          <w:color w:val="000000" w:themeColor="text1"/>
          <w:sz w:val="24"/>
          <w:szCs w:val="24"/>
        </w:rPr>
        <w:t>with</w:t>
      </w:r>
      <w:proofErr w:type="spellEnd"/>
      <w:r w:rsidRPr="00F22AEA">
        <w:rPr>
          <w:b/>
          <w:color w:val="000000" w:themeColor="text1"/>
          <w:sz w:val="24"/>
          <w:szCs w:val="24"/>
        </w:rPr>
        <w:t xml:space="preserve"> 0 +++</w:t>
      </w:r>
    </w:p>
    <w:p w:rsidR="00F22AEA" w:rsidRPr="00F22AEA" w:rsidRDefault="00F22AEA" w:rsidP="00F22AE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color w:val="000000" w:themeColor="text1"/>
          <w:sz w:val="24"/>
          <w:szCs w:val="24"/>
        </w:rPr>
      </w:pPr>
    </w:p>
    <w:p w:rsidR="003614DB" w:rsidRPr="001D712A" w:rsidRDefault="00000000" w:rsidP="00F574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Cs/>
          <w:color w:val="000000" w:themeColor="text1"/>
          <w:sz w:val="32"/>
          <w:szCs w:val="32"/>
        </w:rPr>
      </w:pPr>
      <w:r w:rsidRPr="001D712A">
        <w:rPr>
          <w:rFonts w:eastAsia="Times New Roman" w:cs="Times New Roman"/>
          <w:bCs/>
          <w:color w:val="000000" w:themeColor="text1"/>
          <w:sz w:val="32"/>
          <w:szCs w:val="32"/>
        </w:rPr>
        <w:t>Вывод</w:t>
      </w:r>
    </w:p>
    <w:p w:rsidR="003614DB" w:rsidRPr="001D712A" w:rsidRDefault="001D712A" w:rsidP="001D712A">
      <w:pPr>
        <w:pBdr>
          <w:top w:val="nil"/>
          <w:left w:val="nil"/>
          <w:bottom w:val="nil"/>
          <w:right w:val="nil"/>
          <w:between w:val="nil"/>
        </w:pBdr>
        <w:spacing w:after="140"/>
        <w:ind w:firstLine="0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Л</w:t>
      </w:r>
      <w:r w:rsidR="006F0B5A" w:rsidRPr="001D712A">
        <w:rPr>
          <w:bCs/>
          <w:color w:val="000000" w:themeColor="text1"/>
          <w:sz w:val="24"/>
          <w:szCs w:val="24"/>
        </w:rPr>
        <w:t xml:space="preserve">абораторная работа показала разницу между двумя подходами. Линковка при компиляции обеспечивает жёсткую связь и высокую производительность, но не позволяет менять библиотеку без </w:t>
      </w:r>
      <w:proofErr w:type="spellStart"/>
      <w:r w:rsidR="006F0B5A" w:rsidRPr="001D712A">
        <w:rPr>
          <w:bCs/>
          <w:color w:val="000000" w:themeColor="text1"/>
          <w:sz w:val="24"/>
          <w:szCs w:val="24"/>
        </w:rPr>
        <w:t>пересборки</w:t>
      </w:r>
      <w:proofErr w:type="spellEnd"/>
      <w:r w:rsidR="006F0B5A" w:rsidRPr="001D712A">
        <w:rPr>
          <w:bCs/>
          <w:color w:val="000000" w:themeColor="text1"/>
          <w:sz w:val="24"/>
          <w:szCs w:val="24"/>
        </w:rPr>
        <w:t>. Динамическая загрузка даёт гибкость и позволяет переключать реализации на лету, используя возможности ОС для управления памятью и поиска функций. Контракт обеспечивает стабильный интерфейс, а системы вызовов позволяют программе работать с библиотеками на уровне ядра.</w:t>
      </w:r>
    </w:p>
    <w:sectPr w:rsidR="003614DB" w:rsidRPr="001D712A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2501" w:rsidRDefault="00532501">
      <w:pPr>
        <w:spacing w:after="0" w:line="240" w:lineRule="auto"/>
      </w:pPr>
      <w:r>
        <w:separator/>
      </w:r>
    </w:p>
  </w:endnote>
  <w:endnote w:type="continuationSeparator" w:id="0">
    <w:p w:rsidR="00532501" w:rsidRDefault="00532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2501" w:rsidRDefault="00532501">
      <w:pPr>
        <w:spacing w:after="0" w:line="240" w:lineRule="auto"/>
      </w:pPr>
      <w:r>
        <w:separator/>
      </w:r>
    </w:p>
  </w:footnote>
  <w:footnote w:type="continuationSeparator" w:id="0">
    <w:p w:rsidR="00532501" w:rsidRDefault="00532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614DB" w:rsidRDefault="003614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D769A"/>
    <w:multiLevelType w:val="multilevel"/>
    <w:tmpl w:val="7D7C9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35130"/>
    <w:multiLevelType w:val="multilevel"/>
    <w:tmpl w:val="BA52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171FC"/>
    <w:multiLevelType w:val="multilevel"/>
    <w:tmpl w:val="64800B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44445A6"/>
    <w:multiLevelType w:val="multilevel"/>
    <w:tmpl w:val="5F9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65D59"/>
    <w:multiLevelType w:val="multilevel"/>
    <w:tmpl w:val="E5C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22023">
    <w:abstractNumId w:val="2"/>
  </w:num>
  <w:num w:numId="2" w16cid:durableId="1493644804">
    <w:abstractNumId w:val="0"/>
  </w:num>
  <w:num w:numId="3" w16cid:durableId="543559597">
    <w:abstractNumId w:val="4"/>
  </w:num>
  <w:num w:numId="4" w16cid:durableId="1951937909">
    <w:abstractNumId w:val="1"/>
  </w:num>
  <w:num w:numId="5" w16cid:durableId="1663580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EA"/>
    <w:rsid w:val="00121B1C"/>
    <w:rsid w:val="00163F47"/>
    <w:rsid w:val="00175CFC"/>
    <w:rsid w:val="001D712A"/>
    <w:rsid w:val="002E4F48"/>
    <w:rsid w:val="00300431"/>
    <w:rsid w:val="003614DB"/>
    <w:rsid w:val="004A38B0"/>
    <w:rsid w:val="00532501"/>
    <w:rsid w:val="0064304F"/>
    <w:rsid w:val="006F0B5A"/>
    <w:rsid w:val="008259CE"/>
    <w:rsid w:val="00BD210C"/>
    <w:rsid w:val="00C32802"/>
    <w:rsid w:val="00CF7D52"/>
    <w:rsid w:val="00F22AEA"/>
    <w:rsid w:val="00F57404"/>
    <w:rsid w:val="00FB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5592"/>
  <w15:docId w15:val="{06FCF638-DBE9-9A48-AD42-A37CF0A3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">
    <w:name w:val="Revision"/>
    <w:hidden/>
    <w:uiPriority w:val="99"/>
    <w:semiHidden/>
    <w:rsid w:val="00300431"/>
    <w:pPr>
      <w:spacing w:after="0" w:line="240" w:lineRule="auto"/>
      <w:ind w:left="0" w:right="0" w:firstLine="0"/>
    </w:pPr>
    <w:rPr>
      <w:rFonts w:eastAsiaTheme="minorHAnsi" w:cstheme="minorBidi"/>
      <w:szCs w:val="22"/>
      <w:lang w:eastAsia="en-US"/>
    </w:rPr>
  </w:style>
  <w:style w:type="paragraph" w:styleId="af0">
    <w:name w:val="Normal (Web)"/>
    <w:basedOn w:val="a"/>
    <w:uiPriority w:val="99"/>
    <w:semiHidden/>
    <w:unhideWhenUsed/>
    <w:rsid w:val="00F57404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F57404"/>
  </w:style>
  <w:style w:type="character" w:styleId="HTML1">
    <w:name w:val="HTML Code"/>
    <w:basedOn w:val="a2"/>
    <w:uiPriority w:val="99"/>
    <w:semiHidden/>
    <w:unhideWhenUsed/>
    <w:rsid w:val="006F0B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3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4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2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1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5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7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yana/OS/lab4/docs/otchet4.doc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otchet4.docs</Template>
  <TotalTime>22</TotalTime>
  <Pages>11</Pages>
  <Words>2337</Words>
  <Characters>13323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strercaiana@outlook.com</cp:lastModifiedBy>
  <cp:revision>1</cp:revision>
  <dcterms:created xsi:type="dcterms:W3CDTF">2025-12-15T12:00:00Z</dcterms:created>
  <dcterms:modified xsi:type="dcterms:W3CDTF">2025-12-15T15:25:00Z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